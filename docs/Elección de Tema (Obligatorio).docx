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9556" w14:textId="77777777" w:rsidR="007715A7" w:rsidRDefault="00000000">
      <w:pPr>
        <w:rPr>
          <w:b/>
          <w:bCs/>
        </w:rPr>
      </w:pPr>
      <w:r>
        <w:rPr>
          <w:b/>
          <w:bCs/>
        </w:rPr>
        <w:t>Pregunta 1</w:t>
      </w:r>
    </w:p>
    <w:p w14:paraId="34F500C6" w14:textId="77777777" w:rsidR="007715A7" w:rsidRDefault="00000000">
      <w:pPr>
        <w:rPr>
          <w:b/>
          <w:bCs/>
        </w:rPr>
      </w:pPr>
      <w:r>
        <w:rPr>
          <w:b/>
          <w:bCs/>
        </w:rPr>
        <w:t xml:space="preserve">1 punto </w:t>
      </w:r>
    </w:p>
    <w:p w14:paraId="362B8193" w14:textId="77777777" w:rsidR="007715A7" w:rsidRDefault="00000000">
      <w:pPr>
        <w:rPr>
          <w:b/>
          <w:bCs/>
        </w:rPr>
      </w:pPr>
      <w:r>
        <w:rPr>
          <w:b/>
          <w:bCs/>
        </w:rPr>
        <w:t>Título, resumen y objetivos del Proyecto</w:t>
      </w:r>
    </w:p>
    <w:p w14:paraId="3E16AF7B" w14:textId="77777777" w:rsidR="007715A7" w:rsidRDefault="00000000">
      <w:pPr>
        <w:rPr>
          <w:b/>
          <w:bCs/>
        </w:rPr>
      </w:pPr>
      <w:r>
        <w:rPr>
          <w:b/>
          <w:bCs/>
        </w:rPr>
        <w:t>El título debe ser conciso y reflejar claramente el enfoque de tu proyecto. Un buen título ha de ser capaz de captar la atención y dar una idea clara de lo que trata tu trabajo. </w:t>
      </w:r>
    </w:p>
    <w:p w14:paraId="0756DBAD" w14:textId="77777777" w:rsidR="007715A7" w:rsidRDefault="00000000">
      <w:pPr>
        <w:rPr>
          <w:b/>
          <w:bCs/>
        </w:rPr>
      </w:pPr>
      <w:r>
        <w:rPr>
          <w:b/>
          <w:bCs/>
        </w:rPr>
        <w:t>El resumen, ha de explicar en 4 o 5 líneas la visión general del proyecto, de forma concisa y bien argumentada. Debe ser claro, directo y contener los elementos más esenciales de la propuesta, puede incluir la identificación de un problema, una necesidad o una oportunidad que tu proyecto pretende abordar.</w:t>
      </w:r>
    </w:p>
    <w:p w14:paraId="2A363518" w14:textId="77777777" w:rsidR="007715A7" w:rsidRDefault="00000000">
      <w:pPr>
        <w:rPr>
          <w:b/>
          <w:bCs/>
        </w:rPr>
      </w:pPr>
      <w:r>
        <w:rPr>
          <w:b/>
          <w:bCs/>
        </w:rPr>
        <w:t>Los objetivos de un proyecto son declaraciones que describen lo que se espera lograr a través del proyecto. Son fundamentales para guiar el desarrollo del proyecto y evaluar su éxito. Se han de especificar los objetivos generales y específicos.</w:t>
      </w:r>
    </w:p>
    <w:p w14:paraId="7C9FAADD" w14:textId="77777777" w:rsidR="007715A7" w:rsidRDefault="00000000">
      <w:pPr>
        <w:numPr>
          <w:ilvl w:val="0"/>
          <w:numId w:val="1"/>
        </w:numPr>
        <w:rPr>
          <w:b/>
          <w:bCs/>
        </w:rPr>
      </w:pPr>
      <w:r>
        <w:rPr>
          <w:b/>
          <w:bCs/>
        </w:rPr>
        <w:t>Objetivos Generales:</w:t>
      </w:r>
    </w:p>
    <w:p w14:paraId="146AD5A0" w14:textId="77777777" w:rsidR="007715A7" w:rsidRDefault="00000000">
      <w:pPr>
        <w:numPr>
          <w:ilvl w:val="0"/>
          <w:numId w:val="1"/>
        </w:numPr>
        <w:rPr>
          <w:b/>
          <w:bCs/>
        </w:rPr>
      </w:pPr>
      <w:r>
        <w:rPr>
          <w:b/>
          <w:bCs/>
        </w:rPr>
        <w:t>Proporcionan una visión general de lo que el proyecto busca alcanzar.</w:t>
      </w:r>
    </w:p>
    <w:p w14:paraId="61921FFB" w14:textId="77777777" w:rsidR="007715A7" w:rsidRDefault="00000000">
      <w:pPr>
        <w:numPr>
          <w:ilvl w:val="0"/>
          <w:numId w:val="1"/>
        </w:numPr>
        <w:rPr>
          <w:b/>
          <w:bCs/>
        </w:rPr>
      </w:pPr>
      <w:r>
        <w:rPr>
          <w:b/>
          <w:bCs/>
        </w:rPr>
        <w:t>Objetivos Específicos:</w:t>
      </w:r>
    </w:p>
    <w:p w14:paraId="3DE1DD9D" w14:textId="77777777" w:rsidR="007715A7" w:rsidRDefault="00000000">
      <w:pPr>
        <w:numPr>
          <w:ilvl w:val="0"/>
          <w:numId w:val="1"/>
        </w:numPr>
        <w:rPr>
          <w:b/>
          <w:bCs/>
        </w:rPr>
      </w:pPr>
      <w:r>
        <w:rPr>
          <w:b/>
          <w:bCs/>
        </w:rPr>
        <w:t>Son metas concretas y detalladas que describen los resultados específicos que el proyecto debe lograr para alcanzar su objetivo general.</w:t>
      </w:r>
    </w:p>
    <w:p w14:paraId="1CFFAC6D" w14:textId="77777777" w:rsidR="007715A7" w:rsidRDefault="007715A7">
      <w:pPr>
        <w:rPr>
          <w:b/>
          <w:bCs/>
        </w:rPr>
      </w:pPr>
    </w:p>
    <w:p w14:paraId="178683A7" w14:textId="77777777" w:rsidR="007715A7" w:rsidRDefault="007715A7">
      <w:pPr>
        <w:rPr>
          <w:b/>
          <w:bCs/>
        </w:rPr>
      </w:pPr>
    </w:p>
    <w:p w14:paraId="1E755E09" w14:textId="77777777" w:rsidR="007715A7" w:rsidRDefault="00000000">
      <w:r>
        <w:rPr>
          <w:b/>
          <w:bCs/>
        </w:rPr>
        <w:t>Título del Proyecto:</w:t>
      </w:r>
      <w:r>
        <w:t xml:space="preserve"> </w:t>
      </w:r>
      <w:proofErr w:type="spellStart"/>
      <w:r>
        <w:t>MedManager</w:t>
      </w:r>
      <w:proofErr w:type="spellEnd"/>
    </w:p>
    <w:p w14:paraId="17A533DF" w14:textId="77777777" w:rsidR="007715A7" w:rsidRDefault="00000000">
      <w:r>
        <w:rPr>
          <w:b/>
          <w:bCs/>
        </w:rPr>
        <w:t>Resumen:</w:t>
      </w:r>
      <w:r>
        <w:t xml:space="preserve"> El proyecto busca diseñar, implementar y desplegar un ecosistema informático multiplataforma centralizado que automatice la gestión asistencial y administrativa de una clínica médica. Mediante el uso de una base de datos única, el sistema elimina la dependencia del papel, agiliza la gestión de citas y expedientes clínicos, y proporciona interfaces adaptadas a los distintos roles de usuario. De esta forma, se garantiza en todo momento la seguridad y la sincronización asíncrona de los datos en tiempo real entre los entornos móvil y de escritorio.</w:t>
      </w:r>
    </w:p>
    <w:p w14:paraId="37C3B91F" w14:textId="77777777" w:rsidR="007715A7" w:rsidRDefault="00000000">
      <w:r>
        <w:rPr>
          <w:b/>
          <w:bCs/>
        </w:rPr>
        <w:t>Objetivo General:</w:t>
      </w:r>
      <w:r>
        <w:t xml:space="preserve"> Desarrollar y desplegar un sistema informático multiplataforma seguro y centralizado que digitalice el 100% de los procesos administrativos y médicos básicos de una clínica para el final del periodo del proyecto.</w:t>
      </w:r>
    </w:p>
    <w:p w14:paraId="6AA19C32" w14:textId="77777777" w:rsidR="007715A7" w:rsidRDefault="00000000">
      <w:r>
        <w:rPr>
          <w:b/>
          <w:bCs/>
        </w:rPr>
        <w:t>Objetivos Específicos (SMART):</w:t>
      </w:r>
    </w:p>
    <w:p w14:paraId="54F2245F" w14:textId="77777777" w:rsidR="007715A7" w:rsidRDefault="00000000">
      <w:pPr>
        <w:numPr>
          <w:ilvl w:val="0"/>
          <w:numId w:val="2"/>
        </w:numPr>
      </w:pPr>
      <w:r>
        <w:rPr>
          <w:b/>
          <w:bCs/>
        </w:rPr>
        <w:t>Desarrollo de Aplicación Móvil (Android):</w:t>
      </w:r>
      <w:r>
        <w:t xml:space="preserve"> Implementar una aplicación nativa operativa antes de la semana 8 del proyecto, que permita al personal médico </w:t>
      </w:r>
      <w:r>
        <w:lastRenderedPageBreak/>
        <w:t xml:space="preserve">consultar agendas, registrar observaciones e identifique pacientes mediante un módulo funcional de lectura QR. </w:t>
      </w:r>
      <w:r>
        <w:rPr>
          <w:i/>
          <w:iCs/>
        </w:rPr>
        <w:t>(Específico, Medible, Alcanzable, Relevante, Temporal)</w:t>
      </w:r>
      <w:r>
        <w:t>.</w:t>
      </w:r>
    </w:p>
    <w:p w14:paraId="686A342A" w14:textId="77777777" w:rsidR="007715A7" w:rsidRDefault="00000000">
      <w:pPr>
        <w:numPr>
          <w:ilvl w:val="0"/>
          <w:numId w:val="2"/>
        </w:numPr>
      </w:pPr>
      <w:r>
        <w:rPr>
          <w:b/>
          <w:bCs/>
        </w:rPr>
        <w:t>Desarrollo de Aplicación de Escritorio:</w:t>
      </w:r>
      <w:r>
        <w:t xml:space="preserve"> Crear una interfaz de escritorio funcional orientada a la gestión administrativa que permita realizar operaciones CRUD (Crear, Leer, Actualizar, Borrar) completas sobre pacientes, facultativos y salas antes de la fase de pruebas. </w:t>
      </w:r>
      <w:r>
        <w:rPr>
          <w:i/>
          <w:iCs/>
        </w:rPr>
        <w:t>(Específico, Medible, Alcanzable, Relevante, Temporal)</w:t>
      </w:r>
      <w:r>
        <w:t>.</w:t>
      </w:r>
    </w:p>
    <w:p w14:paraId="4D601F6D" w14:textId="77777777" w:rsidR="007715A7" w:rsidRDefault="00000000">
      <w:pPr>
        <w:numPr>
          <w:ilvl w:val="0"/>
          <w:numId w:val="2"/>
        </w:numPr>
      </w:pPr>
      <w:r>
        <w:rPr>
          <w:b/>
          <w:bCs/>
        </w:rPr>
        <w:t xml:space="preserve">Implementación de </w:t>
      </w:r>
      <w:proofErr w:type="spellStart"/>
      <w:r>
        <w:rPr>
          <w:b/>
          <w:bCs/>
        </w:rPr>
        <w:t>Backend</w:t>
      </w:r>
      <w:proofErr w:type="spellEnd"/>
      <w:r>
        <w:rPr>
          <w:b/>
          <w:bCs/>
        </w:rPr>
        <w:t xml:space="preserve"> y Concurrencia:</w:t>
      </w:r>
      <w:r>
        <w:t xml:space="preserve"> Construir un servidor propio basado en Sockets TCP/IP en Java capaz de gestionar múltiples peticiones simultáneas mediante multihilo, garantizando un tiempo de respuesta óptimo y sin bloqueos en las interfaces cliente durante toda la ejecución. </w:t>
      </w:r>
      <w:r>
        <w:rPr>
          <w:i/>
          <w:iCs/>
        </w:rPr>
        <w:t>(Específico, Medible, Alcanzable, Relevante, Temporal)</w:t>
      </w:r>
      <w:r>
        <w:t>.</w:t>
      </w:r>
    </w:p>
    <w:p w14:paraId="7BA26F36" w14:textId="77777777" w:rsidR="007715A7" w:rsidRDefault="00000000">
      <w:pPr>
        <w:numPr>
          <w:ilvl w:val="0"/>
          <w:numId w:val="2"/>
        </w:numPr>
      </w:pPr>
      <w:r>
        <w:rPr>
          <w:b/>
          <w:bCs/>
        </w:rPr>
        <w:t>Seguridad y Base de Datos:</w:t>
      </w:r>
      <w:r>
        <w:t xml:space="preserve"> Diseñar una base de datos relacional MySQL normalizada y aplicar algoritmos hash y cifrado al 100% de las contraseñas y datos sensibles de los usuarios antes de finalizar la integración del sistema. </w:t>
      </w:r>
      <w:r>
        <w:rPr>
          <w:i/>
          <w:iCs/>
        </w:rPr>
        <w:t>(Específico, Medible, Alcanzable, Relevante, Temporal)</w:t>
      </w:r>
      <w:r>
        <w:t>.</w:t>
      </w:r>
    </w:p>
    <w:p w14:paraId="219169EC" w14:textId="77777777" w:rsidR="007715A7" w:rsidRDefault="00000000">
      <w:pPr>
        <w:rPr>
          <w:b/>
          <w:bCs/>
        </w:rPr>
      </w:pPr>
      <w:r>
        <w:rPr>
          <w:b/>
          <w:bCs/>
        </w:rPr>
        <w:t>Pregunta 2</w:t>
      </w:r>
    </w:p>
    <w:p w14:paraId="62994D96" w14:textId="77777777" w:rsidR="007715A7" w:rsidRDefault="00000000">
      <w:pPr>
        <w:rPr>
          <w:b/>
          <w:bCs/>
        </w:rPr>
      </w:pPr>
      <w:r>
        <w:rPr>
          <w:b/>
          <w:bCs/>
        </w:rPr>
        <w:t>1</w:t>
      </w:r>
    </w:p>
    <w:p w14:paraId="2E425EF1" w14:textId="77777777" w:rsidR="007715A7" w:rsidRDefault="00000000">
      <w:pPr>
        <w:rPr>
          <w:b/>
          <w:bCs/>
        </w:rPr>
      </w:pPr>
      <w:r>
        <w:rPr>
          <w:b/>
          <w:bCs/>
        </w:rPr>
        <w:t xml:space="preserve"> punto </w:t>
      </w:r>
    </w:p>
    <w:p w14:paraId="43410929" w14:textId="77777777" w:rsidR="007715A7" w:rsidRDefault="00000000">
      <w:pPr>
        <w:rPr>
          <w:b/>
          <w:bCs/>
        </w:rPr>
      </w:pPr>
      <w:r>
        <w:rPr>
          <w:b/>
          <w:bCs/>
        </w:rPr>
        <w:t>Tecnologías y herramientas que se utilizarán</w:t>
      </w:r>
    </w:p>
    <w:p w14:paraId="310939EB" w14:textId="77777777" w:rsidR="007715A7" w:rsidRDefault="00000000">
      <w:pPr>
        <w:rPr>
          <w:b/>
          <w:bCs/>
        </w:rPr>
      </w:pPr>
      <w:r>
        <w:rPr>
          <w:b/>
          <w:bCs/>
        </w:rPr>
        <w:t>Enumera y describe las tecnologías específicas que utilizarás en tu proyecto. Esto puede incluir software, hardware, plataformas de desarrollo, lenguajes de programación, sistemas operativos, bases de datos, entre otros.</w:t>
      </w:r>
    </w:p>
    <w:p w14:paraId="49FFC5E9" w14:textId="77777777" w:rsidR="007715A7" w:rsidRDefault="00000000">
      <w:pPr>
        <w:rPr>
          <w:b/>
          <w:bCs/>
        </w:rPr>
      </w:pPr>
      <w:r>
        <w:rPr>
          <w:b/>
          <w:bCs/>
        </w:rPr>
        <w:t>Explica con detalle por qué has elegido estas tecnologías y herramientas específicas.</w:t>
      </w:r>
    </w:p>
    <w:p w14:paraId="745857CE" w14:textId="77777777" w:rsidR="007715A7" w:rsidRDefault="007715A7">
      <w:pPr>
        <w:rPr>
          <w:b/>
          <w:bCs/>
        </w:rPr>
      </w:pPr>
    </w:p>
    <w:p w14:paraId="7C2D63B5" w14:textId="77777777" w:rsidR="007715A7" w:rsidRDefault="00000000">
      <w:r>
        <w:t>Entorno de Desarrollo y Hardware:</w:t>
      </w:r>
    </w:p>
    <w:p w14:paraId="745709EA" w14:textId="77777777" w:rsidR="007715A7" w:rsidRDefault="00000000">
      <w:pPr>
        <w:numPr>
          <w:ilvl w:val="0"/>
          <w:numId w:val="3"/>
        </w:numPr>
      </w:pPr>
      <w:r>
        <w:t xml:space="preserve">Hardware y Sistemas Operativos: El desarrollo se llevará a cabo en una estación de trabajo basada en un portátil MSI </w:t>
      </w:r>
      <w:proofErr w:type="spellStart"/>
      <w:r>
        <w:t>Cyborg</w:t>
      </w:r>
      <w:proofErr w:type="spellEnd"/>
      <w:r>
        <w:t xml:space="preserve"> (Intel Core i7) configurado con un entorno de arranque dual Windows 11 y Linux </w:t>
      </w:r>
      <w:proofErr w:type="spellStart"/>
      <w:r>
        <w:t>Mint</w:t>
      </w:r>
      <w:proofErr w:type="spellEnd"/>
      <w:r>
        <w:t>.</w:t>
      </w:r>
    </w:p>
    <w:p w14:paraId="4A245D41" w14:textId="77777777" w:rsidR="007715A7" w:rsidRDefault="00000000">
      <w:pPr>
        <w:numPr>
          <w:ilvl w:val="1"/>
          <w:numId w:val="3"/>
        </w:numPr>
      </w:pPr>
      <w:r>
        <w:rPr>
          <w:i/>
          <w:iCs/>
        </w:rPr>
        <w:t>Justificación:</w:t>
      </w:r>
      <w:r>
        <w:t xml:space="preserve"> Este hardware ofrece la potencia necesaria para ejecutar simultáneamente entornos pesados (Eclipse, Android Studio, servidor y motor de base de datos). El arranque dual permite probar el servidor y las aplicaciones en distintos sistemas operativos, garantizando su correcta ejecución multiplataforma.</w:t>
      </w:r>
    </w:p>
    <w:p w14:paraId="701A5B34" w14:textId="77777777" w:rsidR="007715A7" w:rsidRDefault="00000000">
      <w:r>
        <w:lastRenderedPageBreak/>
        <w:t>Aplicación de Escritorio:</w:t>
      </w:r>
    </w:p>
    <w:p w14:paraId="3E29DCDE" w14:textId="77777777" w:rsidR="007715A7" w:rsidRDefault="00000000">
      <w:pPr>
        <w:numPr>
          <w:ilvl w:val="0"/>
          <w:numId w:val="4"/>
        </w:numPr>
      </w:pPr>
      <w:r>
        <w:t>Lenguajes y Librerías: Java y Swing (con librerías de terceros).</w:t>
      </w:r>
    </w:p>
    <w:p w14:paraId="670AF79A" w14:textId="77777777" w:rsidR="007715A7" w:rsidRDefault="00000000">
      <w:pPr>
        <w:numPr>
          <w:ilvl w:val="1"/>
          <w:numId w:val="4"/>
        </w:numPr>
      </w:pPr>
      <w:r>
        <w:rPr>
          <w:i/>
          <w:iCs/>
        </w:rPr>
        <w:t>Justificación:</w:t>
      </w:r>
      <w:r>
        <w:t xml:space="preserve"> Java garantiza la portabilidad del código. Swing proporciona una base nativa y sólida para interfaces de escritorio, y el uso de librerías adicionales permite modernizar la interfaz gráfica de usuario (GUI) sin comprometer el rendimiento.</w:t>
      </w:r>
    </w:p>
    <w:p w14:paraId="2AC9CFAC" w14:textId="77777777" w:rsidR="007715A7" w:rsidRDefault="00000000">
      <w:pPr>
        <w:numPr>
          <w:ilvl w:val="0"/>
          <w:numId w:val="4"/>
        </w:numPr>
      </w:pPr>
      <w:r>
        <w:t>Entorno de Desarrollo (IDE): Eclipse.</w:t>
      </w:r>
    </w:p>
    <w:p w14:paraId="1B30D593" w14:textId="77777777" w:rsidR="007715A7" w:rsidRDefault="00000000">
      <w:pPr>
        <w:numPr>
          <w:ilvl w:val="1"/>
          <w:numId w:val="4"/>
        </w:numPr>
      </w:pPr>
      <w:r>
        <w:rPr>
          <w:i/>
          <w:iCs/>
        </w:rPr>
        <w:t>Justificación:</w:t>
      </w:r>
      <w:r>
        <w:t xml:space="preserve"> Es un entorno robusto, altamente estandarizado en el ecosistema Java y ofrece una excelente integración con herramientas de mapeo objeto-relacional.</w:t>
      </w:r>
    </w:p>
    <w:p w14:paraId="3B7E24F2" w14:textId="77777777" w:rsidR="007715A7" w:rsidRDefault="00000000">
      <w:pPr>
        <w:numPr>
          <w:ilvl w:val="0"/>
          <w:numId w:val="4"/>
        </w:numPr>
      </w:pPr>
      <w:r>
        <w:t xml:space="preserve">Persistencia: </w:t>
      </w:r>
      <w:proofErr w:type="spellStart"/>
      <w:r>
        <w:t>Hibernate</w:t>
      </w:r>
      <w:proofErr w:type="spellEnd"/>
      <w:r>
        <w:t xml:space="preserve"> (ORM).</w:t>
      </w:r>
    </w:p>
    <w:p w14:paraId="715C28C2" w14:textId="77777777" w:rsidR="007715A7" w:rsidRDefault="00000000">
      <w:pPr>
        <w:numPr>
          <w:ilvl w:val="1"/>
          <w:numId w:val="4"/>
        </w:numPr>
      </w:pPr>
      <w:r>
        <w:rPr>
          <w:i/>
          <w:iCs/>
        </w:rPr>
        <w:t>Justificación:</w:t>
      </w:r>
      <w:r>
        <w:t xml:space="preserve"> Agiliza enormemente el desarrollo al automatizar el mapeo entre los objetos de Java y las tablas relacionales, reduciendo la necesidad de escribir consultas SQL manuales para las operaciones CRUD rutinarias.</w:t>
      </w:r>
    </w:p>
    <w:p w14:paraId="77949A4D" w14:textId="77777777" w:rsidR="007715A7" w:rsidRDefault="00000000">
      <w:r>
        <w:t>Aplicación Android:</w:t>
      </w:r>
    </w:p>
    <w:p w14:paraId="1AF077AF" w14:textId="77777777" w:rsidR="007715A7" w:rsidRDefault="00000000">
      <w:pPr>
        <w:numPr>
          <w:ilvl w:val="0"/>
          <w:numId w:val="5"/>
        </w:numPr>
      </w:pPr>
      <w:r>
        <w:t xml:space="preserve">Lenguaje: </w:t>
      </w:r>
      <w:proofErr w:type="spellStart"/>
      <w:r>
        <w:t>Kotlin</w:t>
      </w:r>
      <w:proofErr w:type="spellEnd"/>
      <w:r>
        <w:t>.</w:t>
      </w:r>
    </w:p>
    <w:p w14:paraId="162C23DB" w14:textId="77777777" w:rsidR="007715A7" w:rsidRDefault="00000000">
      <w:pPr>
        <w:numPr>
          <w:ilvl w:val="1"/>
          <w:numId w:val="5"/>
        </w:numPr>
      </w:pPr>
      <w:r>
        <w:rPr>
          <w:i/>
          <w:iCs/>
        </w:rPr>
        <w:t>Justificación:</w:t>
      </w:r>
      <w:r>
        <w:t xml:space="preserve"> Es el lenguaje oficial y recomendado por Google para el desarrollo Android. Ofrece una sintaxis más concisa y mayor seguridad frente a errores comunes (como los </w:t>
      </w:r>
      <w:proofErr w:type="spellStart"/>
      <w:r>
        <w:rPr>
          <w:i/>
          <w:iCs/>
        </w:rPr>
        <w:t>NullPointerException</w:t>
      </w:r>
      <w:proofErr w:type="spellEnd"/>
      <w:r>
        <w:t>) en comparación con Java.</w:t>
      </w:r>
    </w:p>
    <w:p w14:paraId="366853A3" w14:textId="77777777" w:rsidR="007715A7" w:rsidRDefault="00000000">
      <w:pPr>
        <w:numPr>
          <w:ilvl w:val="0"/>
          <w:numId w:val="5"/>
        </w:numPr>
      </w:pPr>
      <w:r>
        <w:t>Entorno de Desarrollo (IDE): Android Studio.</w:t>
      </w:r>
    </w:p>
    <w:p w14:paraId="5B5D6E34" w14:textId="77777777" w:rsidR="007715A7" w:rsidRDefault="00000000">
      <w:pPr>
        <w:numPr>
          <w:ilvl w:val="1"/>
          <w:numId w:val="5"/>
        </w:numPr>
      </w:pPr>
      <w:r>
        <w:rPr>
          <w:i/>
          <w:iCs/>
        </w:rPr>
        <w:t>Justificación:</w:t>
      </w:r>
      <w:r>
        <w:t xml:space="preserve"> Es la herramienta nativa por excelencia. Proporciona el mejor soporte para el diseño visual de interfaces (XML), depuración de código en tiempo real y emulación de dispositivos móviles.</w:t>
      </w:r>
    </w:p>
    <w:p w14:paraId="2A59A080" w14:textId="77777777" w:rsidR="007715A7" w:rsidRDefault="00000000">
      <w:r>
        <w:t>Base de Datos:</w:t>
      </w:r>
    </w:p>
    <w:p w14:paraId="4B6F1FA6" w14:textId="77777777" w:rsidR="007715A7" w:rsidRDefault="00000000">
      <w:pPr>
        <w:numPr>
          <w:ilvl w:val="0"/>
          <w:numId w:val="6"/>
        </w:numPr>
      </w:pPr>
      <w:r>
        <w:t>Motor y Lenguaje: MySQL y SQL.</w:t>
      </w:r>
    </w:p>
    <w:p w14:paraId="011DF249" w14:textId="77777777" w:rsidR="007715A7" w:rsidRDefault="00000000">
      <w:pPr>
        <w:numPr>
          <w:ilvl w:val="1"/>
          <w:numId w:val="6"/>
        </w:numPr>
      </w:pPr>
      <w:r>
        <w:rPr>
          <w:i/>
          <w:iCs/>
        </w:rPr>
        <w:t>Justificación:</w:t>
      </w:r>
      <w:r>
        <w:t xml:space="preserve"> MySQL es un Sistema de Gestión de Bases de Datos Relacionales (SGBDR) maduro, seguro y de código abierto. Su excelente integración con Java e </w:t>
      </w:r>
      <w:proofErr w:type="spellStart"/>
      <w:r>
        <w:t>Hibernate</w:t>
      </w:r>
      <w:proofErr w:type="spellEnd"/>
      <w:r>
        <w:t xml:space="preserve"> lo hace ideal para mantener la integridad referencial y centralizar los datos de la clínica.</w:t>
      </w:r>
    </w:p>
    <w:p w14:paraId="74E478DD" w14:textId="77777777" w:rsidR="007715A7" w:rsidRDefault="00000000">
      <w:r>
        <w:t>Comunicación, Concurrencia y Seguridad:</w:t>
      </w:r>
    </w:p>
    <w:p w14:paraId="7BFDA5C7" w14:textId="77777777" w:rsidR="007715A7" w:rsidRDefault="00000000">
      <w:pPr>
        <w:numPr>
          <w:ilvl w:val="0"/>
          <w:numId w:val="7"/>
        </w:numPr>
      </w:pPr>
      <w:proofErr w:type="spellStart"/>
      <w:r>
        <w:t>Backend</w:t>
      </w:r>
      <w:proofErr w:type="spellEnd"/>
      <w:r>
        <w:t>/Servicios: Servidor propio basado en Sockets TCP/IP en Java (Multihilo).</w:t>
      </w:r>
    </w:p>
    <w:p w14:paraId="4CCDB376" w14:textId="77777777" w:rsidR="007715A7" w:rsidRDefault="00000000">
      <w:pPr>
        <w:numPr>
          <w:ilvl w:val="1"/>
          <w:numId w:val="7"/>
        </w:numPr>
      </w:pPr>
      <w:r>
        <w:rPr>
          <w:i/>
          <w:iCs/>
        </w:rPr>
        <w:lastRenderedPageBreak/>
        <w:t>Justificación:</w:t>
      </w:r>
      <w:r>
        <w:t xml:space="preserve"> Permite establecer canales de comunicación persistentes y de bajo nivel entre los clientes y el servidor. La implementación multihilo es vital para procesar peticiones simultáneas de distintos usuarios médicos y administrativos sin que se bloqueen las interfaces gráficas ni colapse el acceso a la base de datos.</w:t>
      </w:r>
    </w:p>
    <w:p w14:paraId="0A6A8C90" w14:textId="77777777" w:rsidR="007715A7" w:rsidRDefault="00000000">
      <w:pPr>
        <w:numPr>
          <w:ilvl w:val="0"/>
          <w:numId w:val="7"/>
        </w:numPr>
      </w:pPr>
      <w:r>
        <w:t>Seguridad: Librerías criptográficas de Java (Algoritmos Hash).</w:t>
      </w:r>
    </w:p>
    <w:p w14:paraId="349F29DC" w14:textId="77777777" w:rsidR="007715A7" w:rsidRDefault="00000000">
      <w:pPr>
        <w:numPr>
          <w:ilvl w:val="1"/>
          <w:numId w:val="7"/>
        </w:numPr>
      </w:pPr>
      <w:r>
        <w:rPr>
          <w:i/>
          <w:iCs/>
        </w:rPr>
        <w:t>Justificación:</w:t>
      </w:r>
      <w:r>
        <w:t xml:space="preserve"> Al tratarse de un entorno clínico, es obligatorio proteger la información. El uso de algoritmos hash garantiza que las contraseñas no se almacenen en texto plano, aportando una capa indispensable de ciberseguridad.</w:t>
      </w:r>
    </w:p>
    <w:p w14:paraId="5915A394" w14:textId="77777777" w:rsidR="007715A7" w:rsidRDefault="00000000">
      <w:r>
        <w:t>Control de Calidad y Versiones:</w:t>
      </w:r>
    </w:p>
    <w:p w14:paraId="2E31499F" w14:textId="77777777" w:rsidR="007715A7" w:rsidRDefault="00000000">
      <w:pPr>
        <w:numPr>
          <w:ilvl w:val="0"/>
          <w:numId w:val="8"/>
        </w:numPr>
      </w:pPr>
      <w:r>
        <w:t>Herramientas: Git y GitHub.</w:t>
      </w:r>
    </w:p>
    <w:p w14:paraId="33E21EF8" w14:textId="77777777" w:rsidR="007715A7" w:rsidRDefault="00000000">
      <w:pPr>
        <w:numPr>
          <w:ilvl w:val="1"/>
          <w:numId w:val="8"/>
        </w:numPr>
      </w:pPr>
      <w:r>
        <w:rPr>
          <w:i/>
          <w:iCs/>
        </w:rPr>
        <w:t>Justificación:</w:t>
      </w:r>
      <w:r>
        <w:t xml:space="preserve"> Permite llevar un control absoluto sobre el histórico de cambios del código fuente, facilita la creación de ramas independientes (por ejemplo, separar el desarrollo de Android del de escritorio) y asegura un respaldo constante en la nube.</w:t>
      </w:r>
    </w:p>
    <w:p w14:paraId="04CAF181" w14:textId="77777777" w:rsidR="007715A7" w:rsidRDefault="007715A7">
      <w:pPr>
        <w:rPr>
          <w:b/>
          <w:bCs/>
        </w:rPr>
      </w:pPr>
    </w:p>
    <w:p w14:paraId="789F9A6E" w14:textId="77777777" w:rsidR="007715A7" w:rsidRDefault="007715A7">
      <w:pPr>
        <w:rPr>
          <w:b/>
          <w:bCs/>
        </w:rPr>
      </w:pPr>
    </w:p>
    <w:p w14:paraId="1DF4737C" w14:textId="77777777" w:rsidR="007715A7" w:rsidRDefault="007715A7">
      <w:pPr>
        <w:rPr>
          <w:b/>
          <w:bCs/>
        </w:rPr>
      </w:pPr>
    </w:p>
    <w:p w14:paraId="45FF29E6" w14:textId="77777777" w:rsidR="007715A7" w:rsidRDefault="00000000">
      <w:pPr>
        <w:rPr>
          <w:b/>
          <w:bCs/>
        </w:rPr>
      </w:pPr>
      <w:r>
        <w:rPr>
          <w:b/>
          <w:bCs/>
        </w:rPr>
        <w:t>Pregunta 3</w:t>
      </w:r>
    </w:p>
    <w:p w14:paraId="68F72BD4" w14:textId="77777777" w:rsidR="007715A7" w:rsidRDefault="00000000">
      <w:pPr>
        <w:rPr>
          <w:b/>
          <w:bCs/>
        </w:rPr>
      </w:pPr>
      <w:r>
        <w:rPr>
          <w:b/>
          <w:bCs/>
        </w:rPr>
        <w:t xml:space="preserve">1 punto </w:t>
      </w:r>
    </w:p>
    <w:p w14:paraId="6D594499" w14:textId="77777777" w:rsidR="007715A7" w:rsidRDefault="00000000">
      <w:pPr>
        <w:rPr>
          <w:b/>
          <w:bCs/>
        </w:rPr>
      </w:pPr>
      <w:r>
        <w:rPr>
          <w:b/>
          <w:bCs/>
        </w:rPr>
        <w:t>Aplicación de las asignaturas al proyecto</w:t>
      </w:r>
    </w:p>
    <w:p w14:paraId="14A98098" w14:textId="77777777" w:rsidR="007715A7" w:rsidRDefault="00000000">
      <w:pPr>
        <w:rPr>
          <w:b/>
          <w:bCs/>
        </w:rPr>
      </w:pPr>
      <w:r>
        <w:rPr>
          <w:b/>
          <w:bCs/>
        </w:rPr>
        <w:t>Es esencial que los estudiantes muestren una comprensión profunda de la teoría y demuestren una capacidad práctica para integrarla en el desarrollo de su proyecto final. Explica qué conocimientos de varias asignaturas del ciclo vas a aplicar realmente en tu proyecto. No se trata de resumir las asignaturas, sino de indicar qué vas a utilizar y cómo lo aplicarás en la aplicación. Incluye varias asignaturas relevantes para tu proyecto y redacta una breve explicación para cada una.</w:t>
      </w:r>
    </w:p>
    <w:p w14:paraId="45B706FC" w14:textId="77777777" w:rsidR="007715A7" w:rsidRDefault="00000000">
      <w:pPr>
        <w:rPr>
          <w:b/>
          <w:bCs/>
        </w:rPr>
      </w:pPr>
      <w:r>
        <w:rPr>
          <w:b/>
          <w:bCs/>
        </w:rPr>
        <w:t>Ejemplo: Bases de Datos: aplicaré el modelo relacional y SQL para almacenar la información de 3 tablas, clientes, reservas y servicios mediante tablas relacionadas.</w:t>
      </w:r>
    </w:p>
    <w:p w14:paraId="1993BB21" w14:textId="77777777" w:rsidR="007715A7" w:rsidRDefault="00000000">
      <w:pPr>
        <w:pStyle w:val="Prrafodelista"/>
        <w:numPr>
          <w:ilvl w:val="0"/>
          <w:numId w:val="9"/>
        </w:numPr>
      </w:pPr>
      <w:r>
        <w:t xml:space="preserve">Acceso a datos: Utilizaré </w:t>
      </w:r>
      <w:proofErr w:type="spellStart"/>
      <w:r>
        <w:t>Hibernate</w:t>
      </w:r>
      <w:proofErr w:type="spellEnd"/>
      <w:r>
        <w:t xml:space="preserve"> (ORM) para mapear las clases de Java a la base de datos central, automatizando la persistencia y permitiendo el intercambio seguro de los expedientes de pacientes y agendas médicas.</w:t>
      </w:r>
    </w:p>
    <w:p w14:paraId="537EA2B3" w14:textId="77777777" w:rsidR="007715A7" w:rsidRDefault="007715A7"/>
    <w:p w14:paraId="3C349255" w14:textId="77777777" w:rsidR="007715A7" w:rsidRDefault="00000000">
      <w:pPr>
        <w:pStyle w:val="Prrafodelista"/>
        <w:numPr>
          <w:ilvl w:val="0"/>
          <w:numId w:val="9"/>
        </w:numPr>
      </w:pPr>
      <w:r>
        <w:lastRenderedPageBreak/>
        <w:t>Desarrollo de interfaces: Aplicaré Swing y librerías de terceros para crear las vistas gráficas de la aplicación de escritorio, diseñando pantallas interactivas para que el personal de recepción gestione el CRUD de pacientes, facultativos y el calendario.</w:t>
      </w:r>
    </w:p>
    <w:p w14:paraId="47DE9089" w14:textId="77777777" w:rsidR="007715A7" w:rsidRDefault="007715A7"/>
    <w:p w14:paraId="405BA073" w14:textId="77777777" w:rsidR="007715A7" w:rsidRDefault="00000000">
      <w:pPr>
        <w:pStyle w:val="Prrafodelista"/>
        <w:numPr>
          <w:ilvl w:val="0"/>
          <w:numId w:val="9"/>
        </w:numPr>
      </w:pPr>
      <w:r>
        <w:t>Base de datos: Diseñaré un modelo relacional normalizado en MySQL, gestionando el control de integridad referencial y escribiendo consultas SQL para almacenar y relacionar entidades clave como pacientes, especialistas, salas y consultas.</w:t>
      </w:r>
    </w:p>
    <w:p w14:paraId="16273CF6" w14:textId="77777777" w:rsidR="007715A7" w:rsidRDefault="007715A7"/>
    <w:p w14:paraId="7A5A7365" w14:textId="77777777" w:rsidR="007715A7" w:rsidRDefault="00000000">
      <w:pPr>
        <w:pStyle w:val="Prrafodelista"/>
        <w:numPr>
          <w:ilvl w:val="0"/>
          <w:numId w:val="9"/>
        </w:numPr>
      </w:pPr>
      <w:r>
        <w:t xml:space="preserve">Programación: Aplicaré los principios de la Programación Orientada a Objetos (POO) en Java y </w:t>
      </w:r>
      <w:proofErr w:type="spellStart"/>
      <w:r>
        <w:t>Kotlin</w:t>
      </w:r>
      <w:proofErr w:type="spellEnd"/>
      <w:r>
        <w:t xml:space="preserve">, diseñando clases, herencias y algoritmos que estructuren la lógica de negocio subyacente en todas las aplicaciones del ecosistema </w:t>
      </w:r>
      <w:proofErr w:type="spellStart"/>
      <w:r>
        <w:t>MedManager</w:t>
      </w:r>
      <w:proofErr w:type="spellEnd"/>
      <w:r>
        <w:t>.</w:t>
      </w:r>
    </w:p>
    <w:p w14:paraId="7B09D536" w14:textId="77777777" w:rsidR="007715A7" w:rsidRDefault="007715A7"/>
    <w:p w14:paraId="43456BA2" w14:textId="77777777" w:rsidR="007715A7" w:rsidRDefault="00000000">
      <w:pPr>
        <w:pStyle w:val="Prrafodelista"/>
        <w:numPr>
          <w:ilvl w:val="0"/>
          <w:numId w:val="9"/>
        </w:numPr>
      </w:pPr>
      <w:r>
        <w:t>Sistemas informáticos: Definiré la arquitectura de red cliente-servidor y configuraré el entorno operativo para alojar de forma estable el servidor propio y la base de datos centralizada.</w:t>
      </w:r>
    </w:p>
    <w:p w14:paraId="593EF8CC" w14:textId="77777777" w:rsidR="007715A7" w:rsidRDefault="007715A7"/>
    <w:p w14:paraId="5FDB86DE" w14:textId="77777777" w:rsidR="007715A7" w:rsidRDefault="00000000">
      <w:pPr>
        <w:pStyle w:val="Prrafodelista"/>
        <w:numPr>
          <w:ilvl w:val="0"/>
          <w:numId w:val="9"/>
        </w:numPr>
      </w:pPr>
      <w:r>
        <w:t xml:space="preserve">Entornos de desarrollo: Manejaré </w:t>
      </w:r>
      <w:proofErr w:type="spellStart"/>
      <w:r>
        <w:t>IDEs</w:t>
      </w:r>
      <w:proofErr w:type="spellEnd"/>
      <w:r>
        <w:t xml:space="preserve"> profesionales (Eclipse para escritorio/servidor y Android Studio para móvil) y aplicaré flujos de trabajo de control de versiones con repositorios Git/GitHub para aislar el desarrollo de cada plataforma.</w:t>
      </w:r>
    </w:p>
    <w:p w14:paraId="03D1EDE9" w14:textId="77777777" w:rsidR="007715A7" w:rsidRDefault="007715A7"/>
    <w:p w14:paraId="27A0AF68" w14:textId="77777777" w:rsidR="007715A7" w:rsidRDefault="00000000">
      <w:pPr>
        <w:pStyle w:val="Prrafodelista"/>
        <w:numPr>
          <w:ilvl w:val="0"/>
          <w:numId w:val="9"/>
        </w:numPr>
      </w:pPr>
      <w:r>
        <w:t xml:space="preserve">Lenguaje de marcas y sistemas de gestión: Utilizaré XML para estructurar jerárquicamente el diseño visual y los </w:t>
      </w:r>
      <w:proofErr w:type="spellStart"/>
      <w:r>
        <w:t>layouts</w:t>
      </w:r>
      <w:proofErr w:type="spellEnd"/>
      <w:r>
        <w:t xml:space="preserve"> de las pantallas nativas en la aplicación de Android Studio.</w:t>
      </w:r>
    </w:p>
    <w:p w14:paraId="5A75DF41" w14:textId="77777777" w:rsidR="007715A7" w:rsidRDefault="007715A7"/>
    <w:p w14:paraId="77029C79" w14:textId="77777777" w:rsidR="007715A7" w:rsidRDefault="00000000">
      <w:pPr>
        <w:pStyle w:val="Prrafodelista"/>
        <w:numPr>
          <w:ilvl w:val="0"/>
          <w:numId w:val="9"/>
        </w:numPr>
      </w:pPr>
      <w:r>
        <w:t>Programación de servicios y procesos: Implementaré una arquitectura mediante Sockets TCP/IP en Java, utilizando programación multihilo para procesar peticiones concurrentes de distintos usuarios (médicos y administrativos), y aplicaré algoritmos hash para encriptar las contraseñas en las autenticaciones.</w:t>
      </w:r>
    </w:p>
    <w:p w14:paraId="3A39C252" w14:textId="77777777" w:rsidR="007715A7" w:rsidRDefault="007715A7"/>
    <w:p w14:paraId="54E0A113" w14:textId="77777777" w:rsidR="007715A7" w:rsidRDefault="00000000">
      <w:pPr>
        <w:pStyle w:val="Prrafodelista"/>
        <w:numPr>
          <w:ilvl w:val="0"/>
          <w:numId w:val="9"/>
        </w:numPr>
      </w:pPr>
      <w:r>
        <w:lastRenderedPageBreak/>
        <w:t xml:space="preserve">Programación multimedia y dispositivos móviles: Desarrollaré la aplicación nativa en </w:t>
      </w:r>
      <w:proofErr w:type="spellStart"/>
      <w:r>
        <w:t>Kotlin</w:t>
      </w:r>
      <w:proofErr w:type="spellEnd"/>
      <w:r>
        <w:t xml:space="preserve"> e integraré los permisos y el acceso al hardware del terminal (cámara) para programar el módulo de escaneo e identificación de pacientes mediante códigos QR.</w:t>
      </w:r>
    </w:p>
    <w:p w14:paraId="48903536" w14:textId="77777777" w:rsidR="007715A7" w:rsidRDefault="007715A7"/>
    <w:p w14:paraId="5F563441" w14:textId="77777777" w:rsidR="007715A7" w:rsidRDefault="00000000">
      <w:pPr>
        <w:pStyle w:val="Prrafodelista"/>
        <w:numPr>
          <w:ilvl w:val="0"/>
          <w:numId w:val="9"/>
        </w:numPr>
      </w:pPr>
      <w:r>
        <w:t xml:space="preserve">Digitalización y Sostenibilidad: Implementaré flujos de trabajo </w:t>
      </w:r>
      <w:proofErr w:type="spellStart"/>
      <w:r>
        <w:t>paperless</w:t>
      </w:r>
      <w:proofErr w:type="spellEnd"/>
      <w:r>
        <w:t xml:space="preserve"> digitalizando los procesos manuales del centro, lo que fomenta la eficiencia administrativa y reduce drásticamente el impacto ambiental al eliminar el uso de documentos físicos.</w:t>
      </w:r>
    </w:p>
    <w:p w14:paraId="091F8113" w14:textId="77777777" w:rsidR="007715A7" w:rsidRDefault="007715A7">
      <w:pPr>
        <w:pStyle w:val="Prrafodelista"/>
      </w:pPr>
    </w:p>
    <w:p w14:paraId="18A7791E" w14:textId="77777777" w:rsidR="007715A7" w:rsidRDefault="007715A7"/>
    <w:p w14:paraId="6BDE24C0" w14:textId="77777777" w:rsidR="007715A7" w:rsidRDefault="007715A7"/>
    <w:p w14:paraId="4434C413" w14:textId="77777777" w:rsidR="007715A7" w:rsidRDefault="00000000">
      <w:pPr>
        <w:rPr>
          <w:b/>
          <w:bCs/>
        </w:rPr>
      </w:pPr>
      <w:r>
        <w:rPr>
          <w:b/>
          <w:bCs/>
        </w:rPr>
        <w:t>Pregunta 4</w:t>
      </w:r>
    </w:p>
    <w:p w14:paraId="3752DD27" w14:textId="77777777" w:rsidR="007715A7" w:rsidRDefault="00000000">
      <w:pPr>
        <w:rPr>
          <w:b/>
          <w:bCs/>
        </w:rPr>
      </w:pPr>
      <w:r>
        <w:rPr>
          <w:b/>
          <w:bCs/>
        </w:rPr>
        <w:t>1</w:t>
      </w:r>
    </w:p>
    <w:p w14:paraId="00FAE941" w14:textId="77777777" w:rsidR="007715A7" w:rsidRDefault="00000000">
      <w:pPr>
        <w:rPr>
          <w:b/>
          <w:bCs/>
        </w:rPr>
      </w:pPr>
      <w:r>
        <w:rPr>
          <w:b/>
          <w:bCs/>
        </w:rPr>
        <w:t xml:space="preserve"> punto </w:t>
      </w:r>
    </w:p>
    <w:p w14:paraId="34D30C0D" w14:textId="77777777" w:rsidR="007715A7" w:rsidRDefault="00000000">
      <w:pPr>
        <w:rPr>
          <w:b/>
          <w:bCs/>
        </w:rPr>
      </w:pPr>
      <w:r>
        <w:rPr>
          <w:b/>
          <w:bCs/>
        </w:rPr>
        <w:t>Justificación de la elección de la temática</w:t>
      </w:r>
    </w:p>
    <w:p w14:paraId="1F82135C" w14:textId="77777777" w:rsidR="007715A7" w:rsidRDefault="00000000">
      <w:pPr>
        <w:rPr>
          <w:b/>
          <w:bCs/>
        </w:rPr>
      </w:pPr>
      <w:r>
        <w:rPr>
          <w:b/>
          <w:bCs/>
        </w:rPr>
        <w:t>Explica por qué el tema es importante para ti, tanto si es por temas personales o profesionales. ¿Tienes una conexión personal, experiencia profesional o un interés especial en este tema? ¿Qué te inspiró a elegirlo? Explica también cómo el tema se alinea con tus objetivos de aprendizaje y los objetivos del ciclo.</w:t>
      </w:r>
    </w:p>
    <w:p w14:paraId="5C2D7E15" w14:textId="77777777" w:rsidR="007715A7" w:rsidRDefault="007715A7">
      <w:pPr>
        <w:rPr>
          <w:b/>
          <w:bCs/>
        </w:rPr>
      </w:pPr>
    </w:p>
    <w:p w14:paraId="584AE307" w14:textId="77777777" w:rsidR="007715A7" w:rsidRDefault="00000000">
      <w:r>
        <w:t>La elección de esta temática nace de mi gran interés profesional por enfrentarme al reto de diseñar un ecosistema de software completo desde cero, capaz de dar respuesta a un entorno de alta exigencia. En el sector sanitario actual, la digitalización eficiente, la centralización de la información y la comunicación ágil entre pacientes, médicos y personal administrativo son factores clave para ofrecer una atención de calidad. Este proyecto aborda esta necesidad desarrollando un ecosistema informático multiplataforma completo, diseñado para modernizar los flujos de trabajo clínicos y agilizar una gestión fácil y eficaz. A través de esta solución, se elimina el uso del papel, se agiliza de forma significativa la gestión de citas y expedientes clínicos, y se facilitan interfaces específicas adaptadas a cada rol de usuario, garantizando en todo momento la sincronización de la información en tiempo real.</w:t>
      </w:r>
    </w:p>
    <w:p w14:paraId="4BF45B35" w14:textId="77777777" w:rsidR="007715A7" w:rsidRDefault="007715A7"/>
    <w:p w14:paraId="785BEE05" w14:textId="77777777" w:rsidR="007715A7" w:rsidRDefault="00000000">
      <w:r>
        <w:t xml:space="preserve">A nivel personal y académico, este proyecto me resulta especialmente inspirador porque representa un desafío técnico integral que se alinea a la perfección con los </w:t>
      </w:r>
      <w:r>
        <w:lastRenderedPageBreak/>
        <w:t xml:space="preserve">objetivos del ciclo de Desarrollo de Aplicaciones Multiplataforma (DAM). Me permite poner en práctica y conectar todo lo aprendido, integrando el desarrollo de aplicaciones de escritorio orientadas a la administración, el despliegue de aplicaciones móviles nativas para el personal médico, y la construcción de un </w:t>
      </w:r>
      <w:proofErr w:type="spellStart"/>
      <w:r>
        <w:t>backend</w:t>
      </w:r>
      <w:proofErr w:type="spellEnd"/>
      <w:r>
        <w:t xml:space="preserve"> robusto y seguro. Con </w:t>
      </w:r>
      <w:proofErr w:type="spellStart"/>
      <w:r>
        <w:t>MedManager</w:t>
      </w:r>
      <w:proofErr w:type="spellEnd"/>
      <w:r>
        <w:t>, cumplo mi objetivo principal de aprendizaje: demostrar mi capacidad como desarrollador para estructurar, programar y comunicar múltiples plataformas dentro de un mismo sistema unificado y escalable.</w:t>
      </w:r>
    </w:p>
    <w:p w14:paraId="79C739FD" w14:textId="77777777" w:rsidR="007715A7" w:rsidRDefault="007715A7">
      <w:pPr>
        <w:rPr>
          <w:b/>
          <w:bCs/>
        </w:rPr>
      </w:pPr>
    </w:p>
    <w:sectPr w:rsidR="007715A7">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36C30" w14:textId="77777777" w:rsidR="003412F7" w:rsidRDefault="003412F7">
      <w:pPr>
        <w:spacing w:after="0" w:line="240" w:lineRule="auto"/>
      </w:pPr>
      <w:r>
        <w:separator/>
      </w:r>
    </w:p>
  </w:endnote>
  <w:endnote w:type="continuationSeparator" w:id="0">
    <w:p w14:paraId="648BFCFD" w14:textId="77777777" w:rsidR="003412F7" w:rsidRDefault="00341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0DC8C" w14:textId="77777777" w:rsidR="003412F7" w:rsidRDefault="003412F7">
      <w:pPr>
        <w:spacing w:after="0" w:line="240" w:lineRule="auto"/>
      </w:pPr>
      <w:r>
        <w:rPr>
          <w:color w:val="000000"/>
        </w:rPr>
        <w:separator/>
      </w:r>
    </w:p>
  </w:footnote>
  <w:footnote w:type="continuationSeparator" w:id="0">
    <w:p w14:paraId="35CD5740" w14:textId="77777777" w:rsidR="003412F7" w:rsidRDefault="00341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45F5"/>
    <w:multiLevelType w:val="multilevel"/>
    <w:tmpl w:val="2BDACD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29970DE"/>
    <w:multiLevelType w:val="multilevel"/>
    <w:tmpl w:val="948C51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4F1756C"/>
    <w:multiLevelType w:val="multilevel"/>
    <w:tmpl w:val="28D4B6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6852907"/>
    <w:multiLevelType w:val="multilevel"/>
    <w:tmpl w:val="4D5C30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6B1711B0"/>
    <w:multiLevelType w:val="multilevel"/>
    <w:tmpl w:val="89DC55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6B8104CB"/>
    <w:multiLevelType w:val="multilevel"/>
    <w:tmpl w:val="162844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74326570"/>
    <w:multiLevelType w:val="multilevel"/>
    <w:tmpl w:val="A6209B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99818FF"/>
    <w:multiLevelType w:val="multilevel"/>
    <w:tmpl w:val="6D445F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7DCC421B"/>
    <w:multiLevelType w:val="multilevel"/>
    <w:tmpl w:val="7F429F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099595189">
    <w:abstractNumId w:val="4"/>
  </w:num>
  <w:num w:numId="2" w16cid:durableId="1675717884">
    <w:abstractNumId w:val="6"/>
  </w:num>
  <w:num w:numId="3" w16cid:durableId="259996118">
    <w:abstractNumId w:val="2"/>
  </w:num>
  <w:num w:numId="4" w16cid:durableId="835416985">
    <w:abstractNumId w:val="7"/>
  </w:num>
  <w:num w:numId="5" w16cid:durableId="1888956347">
    <w:abstractNumId w:val="8"/>
  </w:num>
  <w:num w:numId="6" w16cid:durableId="471362282">
    <w:abstractNumId w:val="1"/>
  </w:num>
  <w:num w:numId="7" w16cid:durableId="1167357192">
    <w:abstractNumId w:val="5"/>
  </w:num>
  <w:num w:numId="8" w16cid:durableId="1627661022">
    <w:abstractNumId w:val="0"/>
  </w:num>
  <w:num w:numId="9" w16cid:durableId="1840583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715A7"/>
    <w:rsid w:val="001F7A2C"/>
    <w:rsid w:val="003412F7"/>
    <w:rsid w:val="00742CED"/>
    <w:rsid w:val="007715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12EE"/>
  <w15:docId w15:val="{6DAA9418-610B-4889-813F-458DBFA9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Calibri Light" w:eastAsia="Times New Roman" w:hAnsi="Calibri Light" w:cs="Times New Roman"/>
      <w:color w:val="2F5496"/>
      <w:sz w:val="40"/>
      <w:szCs w:val="40"/>
    </w:rPr>
  </w:style>
  <w:style w:type="character" w:customStyle="1" w:styleId="Ttulo2Car">
    <w:name w:val="Título 2 Car"/>
    <w:basedOn w:val="Fuentedeprrafopredeter"/>
    <w:rPr>
      <w:rFonts w:ascii="Calibri Light" w:eastAsia="Times New Roman" w:hAnsi="Calibri Light" w:cs="Times New Roman"/>
      <w:color w:val="2F5496"/>
      <w:sz w:val="32"/>
      <w:szCs w:val="32"/>
    </w:rPr>
  </w:style>
  <w:style w:type="character" w:customStyle="1" w:styleId="Ttulo3Car">
    <w:name w:val="Título 3 Car"/>
    <w:basedOn w:val="Fuentedeprrafopredeter"/>
    <w:rPr>
      <w:rFonts w:eastAsia="Times New Roman" w:cs="Times New Roman"/>
      <w:color w:val="2F5496"/>
      <w:sz w:val="28"/>
      <w:szCs w:val="28"/>
    </w:rPr>
  </w:style>
  <w:style w:type="character" w:customStyle="1" w:styleId="Ttulo4Car">
    <w:name w:val="Título 4 Car"/>
    <w:basedOn w:val="Fuentedeprrafopredeter"/>
    <w:rPr>
      <w:rFonts w:eastAsia="Times New Roman" w:cs="Times New Roman"/>
      <w:i/>
      <w:iCs/>
      <w:color w:val="2F5496"/>
    </w:rPr>
  </w:style>
  <w:style w:type="character" w:customStyle="1" w:styleId="Ttulo5Car">
    <w:name w:val="Título 5 Car"/>
    <w:basedOn w:val="Fuentedeprrafopredeter"/>
    <w:rPr>
      <w:rFonts w:eastAsia="Times New Roman" w:cs="Times New Roman"/>
      <w:color w:val="2F5496"/>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tuloCar">
    <w:name w:val="Título Car"/>
    <w:basedOn w:val="Fuentedeprrafopredeter"/>
    <w:rPr>
      <w:rFonts w:ascii="Calibri Light" w:eastAsia="Times New Roman" w:hAnsi="Calibri Light"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2F5496"/>
    </w:rPr>
  </w:style>
  <w:style w:type="paragraph" w:styleId="Citadestacada">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rPr>
      <w:i/>
      <w:iCs/>
      <w:color w:val="2F5496"/>
    </w:rPr>
  </w:style>
  <w:style w:type="character" w:styleId="Referenciaintensa">
    <w:name w:val="Intense Reference"/>
    <w:basedOn w:val="Fuentedeprrafopredeter"/>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1828</Words>
  <Characters>10057</Characters>
  <Application>Microsoft Office Word</Application>
  <DocSecurity>0</DocSecurity>
  <Lines>83</Lines>
  <Paragraphs>23</Paragraphs>
  <ScaleCrop>false</ScaleCrop>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Estudios</dc:creator>
  <dc:description/>
  <cp:lastModifiedBy>Estudios</cp:lastModifiedBy>
  <cp:revision>2</cp:revision>
  <dcterms:created xsi:type="dcterms:W3CDTF">2026-09-28T12:19:00Z</dcterms:created>
  <dcterms:modified xsi:type="dcterms:W3CDTF">2026-09-28T12:19:00Z</dcterms:modified>
</cp:coreProperties>
</file>